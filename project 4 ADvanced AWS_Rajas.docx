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8AA" w:rsidRDefault="002768F0">
      <w:pPr>
        <w:jc w:val="center"/>
        <w:rPr>
          <w:b/>
          <w:bCs/>
          <w:sz w:val="32"/>
          <w:szCs w:val="32"/>
          <w:u w:val="single"/>
        </w:rPr>
      </w:pPr>
      <w:bookmarkStart w:id="0" w:name="_GoBack"/>
      <w:bookmarkEnd w:id="0"/>
      <w:r>
        <w:rPr>
          <w:b/>
          <w:bCs/>
          <w:sz w:val="32"/>
          <w:szCs w:val="32"/>
          <w:u w:val="single"/>
        </w:rPr>
        <w:t>PROJECT 4 AWS ADVANCE -LU</w:t>
      </w:r>
    </w:p>
    <w:p w:rsidR="005F18AA" w:rsidRDefault="002768F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GIT PROJECT: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Task1: create a repository in github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● Git init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Git init is a command that is used to initialize a repository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● Both config commands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 xml:space="preserve">Commands to </w:t>
      </w:r>
      <w:r>
        <w:rPr>
          <w:sz w:val="24"/>
          <w:szCs w:val="24"/>
        </w:rPr>
        <w:t xml:space="preserve">use are; git config –global user.email &lt;email address&gt; 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And git config –global user.name &lt;github name&gt;</w:t>
      </w:r>
    </w:p>
    <w:p w:rsidR="005F18AA" w:rsidRDefault="002768F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Screenshot for git init</w:t>
      </w:r>
    </w:p>
    <w:p w:rsidR="005F18AA" w:rsidRDefault="002768F0">
      <w:r>
        <w:rPr>
          <w:noProof/>
          <w:lang w:val="en-IN" w:eastAsia="en-IN"/>
        </w:rPr>
        <w:drawing>
          <wp:inline distT="0" distB="0" distL="0" distR="0">
            <wp:extent cx="6203947" cy="3223890"/>
            <wp:effectExtent l="0" t="0" r="6353" b="0"/>
            <wp:docPr id="1" name="Picture 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3947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F18AA" w:rsidRDefault="005F18AA">
      <w:pPr>
        <w:rPr>
          <w:color w:val="4472C4"/>
          <w:sz w:val="24"/>
          <w:szCs w:val="24"/>
        </w:rPr>
      </w:pPr>
    </w:p>
    <w:p w:rsidR="005F18AA" w:rsidRDefault="002768F0">
      <w:r>
        <w:rPr>
          <w:color w:val="4472C4"/>
          <w:sz w:val="24"/>
          <w:szCs w:val="24"/>
        </w:rPr>
        <w:lastRenderedPageBreak/>
        <w:t>Screenshot for git config commands:</w:t>
      </w:r>
      <w:r>
        <w:rPr>
          <w:noProof/>
          <w:lang w:val="en-IN" w:eastAsia="en-IN"/>
        </w:rPr>
        <w:drawing>
          <wp:inline distT="0" distB="0" distL="0" distR="0">
            <wp:extent cx="6172200" cy="3223890"/>
            <wp:effectExtent l="0" t="0" r="0" b="0"/>
            <wp:docPr id="2" name="Picture 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F18AA" w:rsidRDefault="005F18AA">
      <w:pPr>
        <w:rPr>
          <w:sz w:val="24"/>
          <w:szCs w:val="24"/>
        </w:rPr>
      </w:pP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Task2: open git bash and clone contents from remote repository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● clone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 xml:space="preserve">To clone use git </w:t>
      </w:r>
      <w:r>
        <w:rPr>
          <w:sz w:val="24"/>
          <w:szCs w:val="24"/>
        </w:rPr>
        <w:t>clone &lt; url for the repository&gt;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● show the folder in local repository</w:t>
      </w:r>
    </w:p>
    <w:p w:rsidR="005F18AA" w:rsidRDefault="002768F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Sreenshot for the folder in the local repository:</w:t>
      </w:r>
    </w:p>
    <w:p w:rsidR="005F18AA" w:rsidRDefault="002768F0">
      <w:r>
        <w:rPr>
          <w:noProof/>
          <w:lang w:val="en-IN" w:eastAsia="en-IN"/>
        </w:rPr>
        <w:drawing>
          <wp:inline distT="0" distB="0" distL="0" distR="0">
            <wp:extent cx="6216648" cy="3223890"/>
            <wp:effectExtent l="0" t="0" r="0" b="0"/>
            <wp:docPr id="3" name="Picture 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6648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Task3: create a file in the local space and push it to the remote repository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lastRenderedPageBreak/>
        <w:t>To create a file use command touch &lt;filename&gt;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● add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Command to use is git add &lt;file name&gt;</w:t>
      </w:r>
    </w:p>
    <w:p w:rsidR="005F18AA" w:rsidRDefault="002768F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Screenshot for the add command;</w:t>
      </w:r>
    </w:p>
    <w:p w:rsidR="005F18AA" w:rsidRDefault="002768F0">
      <w:r>
        <w:rPr>
          <w:noProof/>
          <w:color w:val="4472C4"/>
          <w:sz w:val="24"/>
          <w:szCs w:val="24"/>
          <w:lang w:val="en-IN" w:eastAsia="en-IN"/>
        </w:rPr>
        <w:drawing>
          <wp:inline distT="0" distB="0" distL="0" distR="0">
            <wp:extent cx="5731514" cy="3223890"/>
            <wp:effectExtent l="0" t="0" r="2536" b="0"/>
            <wp:docPr id="4" name="Picture 7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● commit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Use git commit -m “first” &lt;file name&gt;</w:t>
      </w:r>
    </w:p>
    <w:p w:rsidR="005F18AA" w:rsidRDefault="002768F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ScreenShot for git commit:</w:t>
      </w:r>
    </w:p>
    <w:p w:rsidR="005F18AA" w:rsidRDefault="002768F0">
      <w:r>
        <w:rPr>
          <w:noProof/>
          <w:color w:val="4472C4"/>
          <w:sz w:val="24"/>
          <w:szCs w:val="24"/>
          <w:lang w:val="en-IN" w:eastAsia="en-IN"/>
        </w:rPr>
        <w:drawing>
          <wp:inline distT="0" distB="0" distL="0" distR="0">
            <wp:extent cx="6394454" cy="3223890"/>
            <wp:effectExtent l="0" t="0" r="6346" b="0"/>
            <wp:docPr id="5" name="Picture 8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4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lastRenderedPageBreak/>
        <w:t>● push successful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Command to use is git push -u origin main</w:t>
      </w:r>
    </w:p>
    <w:p w:rsidR="005F18AA" w:rsidRDefault="002768F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Screenshot for  successful push:</w:t>
      </w:r>
    </w:p>
    <w:p w:rsidR="005F18AA" w:rsidRDefault="002768F0">
      <w:r>
        <w:rPr>
          <w:noProof/>
          <w:color w:val="4472C4"/>
          <w:sz w:val="24"/>
          <w:szCs w:val="24"/>
          <w:lang w:val="en-IN" w:eastAsia="en-IN"/>
        </w:rPr>
        <w:drawing>
          <wp:inline distT="0" distB="0" distL="0" distR="0">
            <wp:extent cx="6191246" cy="3223890"/>
            <wp:effectExtent l="0" t="0" r="4" b="0"/>
            <wp:docPr id="6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46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 xml:space="preserve">● show the </w:t>
      </w:r>
      <w:r>
        <w:rPr>
          <w:sz w:val="24"/>
          <w:szCs w:val="24"/>
        </w:rPr>
        <w:t>file in remote repository</w:t>
      </w:r>
    </w:p>
    <w:p w:rsidR="005F18AA" w:rsidRDefault="002768F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Screenshot for the file in remote repository:</w:t>
      </w:r>
    </w:p>
    <w:p w:rsidR="005F18AA" w:rsidRDefault="002768F0">
      <w:r>
        <w:rPr>
          <w:noProof/>
          <w:color w:val="4472C4"/>
          <w:sz w:val="24"/>
          <w:szCs w:val="24"/>
          <w:lang w:val="en-IN" w:eastAsia="en-IN"/>
        </w:rPr>
        <w:drawing>
          <wp:inline distT="0" distB="0" distL="0" distR="0">
            <wp:extent cx="6083302" cy="3223890"/>
            <wp:effectExtent l="0" t="0" r="0" b="0"/>
            <wp:docPr id="7" name="Picture 1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2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Task4: Branching and merging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Execute all commands and add screenshots.</w:t>
      </w:r>
    </w:p>
    <w:p w:rsidR="005F18AA" w:rsidRDefault="005F18AA">
      <w:pPr>
        <w:rPr>
          <w:sz w:val="24"/>
          <w:szCs w:val="24"/>
        </w:rPr>
      </w:pPr>
    </w:p>
    <w:p w:rsidR="005F18AA" w:rsidRDefault="005F18AA">
      <w:pPr>
        <w:rPr>
          <w:sz w:val="24"/>
          <w:szCs w:val="24"/>
        </w:rPr>
      </w:pP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Git branching: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● git branch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Git branch list the available branches</w:t>
      </w:r>
    </w:p>
    <w:p w:rsidR="005F18AA" w:rsidRDefault="002768F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Screenshot for git branch:</w:t>
      </w:r>
    </w:p>
    <w:p w:rsidR="005F18AA" w:rsidRDefault="002768F0">
      <w:r>
        <w:rPr>
          <w:noProof/>
          <w:color w:val="4472C4"/>
          <w:sz w:val="24"/>
          <w:szCs w:val="24"/>
          <w:lang w:val="en-IN" w:eastAsia="en-IN"/>
        </w:rPr>
        <w:drawing>
          <wp:inline distT="0" distB="0" distL="0" distR="0">
            <wp:extent cx="6121395" cy="3223890"/>
            <wp:effectExtent l="0" t="0" r="0" b="0"/>
            <wp:docPr id="8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395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 xml:space="preserve">● git branch </w:t>
      </w:r>
      <w:r>
        <w:rPr>
          <w:sz w:val="24"/>
          <w:szCs w:val="24"/>
        </w:rPr>
        <w:t>branch name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This command creates a new branch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● git checkout branchname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Git checkout is for moving to a particular branch</w:t>
      </w:r>
    </w:p>
    <w:p w:rsidR="005F18AA" w:rsidRDefault="002768F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Screenshot for the newly created branch; and checkout command</w:t>
      </w:r>
    </w:p>
    <w:p w:rsidR="005F18AA" w:rsidRDefault="002768F0">
      <w:r>
        <w:rPr>
          <w:noProof/>
          <w:color w:val="4472C4"/>
          <w:sz w:val="24"/>
          <w:szCs w:val="24"/>
          <w:lang w:val="en-IN" w:eastAsia="en-IN"/>
        </w:rPr>
        <w:lastRenderedPageBreak/>
        <w:drawing>
          <wp:inline distT="0" distB="0" distL="0" distR="0">
            <wp:extent cx="5892795" cy="3223890"/>
            <wp:effectExtent l="0" t="0" r="0" b="0"/>
            <wp:docPr id="9" name="Picture 12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2795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● git merge branchname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 xml:space="preserve">This command is used to merge contents of </w:t>
      </w:r>
      <w:r>
        <w:rPr>
          <w:sz w:val="24"/>
          <w:szCs w:val="24"/>
        </w:rPr>
        <w:t>branches into main branch</w:t>
      </w:r>
    </w:p>
    <w:p w:rsidR="005F18AA" w:rsidRDefault="002768F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Screenshot for merge command;</w:t>
      </w:r>
    </w:p>
    <w:p w:rsidR="005F18AA" w:rsidRDefault="002768F0">
      <w:r>
        <w:rPr>
          <w:noProof/>
          <w:color w:val="4472C4"/>
          <w:sz w:val="24"/>
          <w:szCs w:val="24"/>
          <w:lang w:val="en-IN" w:eastAsia="en-IN"/>
        </w:rPr>
        <w:drawing>
          <wp:inline distT="0" distB="0" distL="0" distR="0">
            <wp:extent cx="6223004" cy="3223890"/>
            <wp:effectExtent l="0" t="0" r="6346" b="0"/>
            <wp:docPr id="10" name="Picture 20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4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F18AA" w:rsidRDefault="005F18AA">
      <w:pPr>
        <w:rPr>
          <w:color w:val="4472C4"/>
          <w:sz w:val="24"/>
          <w:szCs w:val="24"/>
        </w:rPr>
      </w:pP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● git branch -d branchname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This command is for deleting the branch.</w:t>
      </w:r>
    </w:p>
    <w:p w:rsidR="005F18AA" w:rsidRDefault="002768F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Screenshot of the executed command:</w:t>
      </w:r>
    </w:p>
    <w:p w:rsidR="005F18AA" w:rsidRDefault="002768F0">
      <w:r>
        <w:rPr>
          <w:noProof/>
          <w:color w:val="4472C4"/>
          <w:sz w:val="24"/>
          <w:szCs w:val="24"/>
          <w:lang w:val="en-IN" w:eastAsia="en-IN"/>
        </w:rPr>
        <w:lastRenderedPageBreak/>
        <w:drawing>
          <wp:inline distT="0" distB="0" distL="0" distR="0">
            <wp:extent cx="6235695" cy="3223890"/>
            <wp:effectExtent l="0" t="0" r="0" b="0"/>
            <wp:docPr id="11" name="Picture 19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5695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F18AA" w:rsidRDefault="005F18AA">
      <w:pPr>
        <w:rPr>
          <w:sz w:val="24"/>
          <w:szCs w:val="24"/>
        </w:rPr>
      </w:pPr>
    </w:p>
    <w:p w:rsidR="005F18AA" w:rsidRDefault="005F18AA">
      <w:pPr>
        <w:rPr>
          <w:sz w:val="24"/>
          <w:szCs w:val="24"/>
        </w:rPr>
      </w:pP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● git branch -D branchname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This is to force delete a branch</w:t>
      </w:r>
    </w:p>
    <w:p w:rsidR="005F18AA" w:rsidRDefault="002768F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Screenshot;</w:t>
      </w:r>
    </w:p>
    <w:p w:rsidR="005F18AA" w:rsidRDefault="002768F0">
      <w:r>
        <w:rPr>
          <w:noProof/>
          <w:color w:val="4472C4"/>
          <w:sz w:val="24"/>
          <w:szCs w:val="24"/>
          <w:lang w:val="en-IN" w:eastAsia="en-IN"/>
        </w:rPr>
        <w:drawing>
          <wp:inline distT="0" distB="0" distL="0" distR="0">
            <wp:extent cx="5731514" cy="3223890"/>
            <wp:effectExtent l="0" t="0" r="2536" b="0"/>
            <wp:docPr id="12" name="Picture 18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 xml:space="preserve">● git checkout </w:t>
      </w:r>
      <w:r>
        <w:rPr>
          <w:sz w:val="24"/>
          <w:szCs w:val="24"/>
        </w:rPr>
        <w:t>-b branchname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This creates a new branch and moves directly into it.</w:t>
      </w:r>
    </w:p>
    <w:p w:rsidR="005F18AA" w:rsidRDefault="002768F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lastRenderedPageBreak/>
        <w:t>Screenshot for the newly created and switched into branch;</w:t>
      </w:r>
    </w:p>
    <w:p w:rsidR="005F18AA" w:rsidRDefault="002768F0"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4" cy="3223890"/>
            <wp:effectExtent l="0" t="0" r="2536" b="0"/>
            <wp:docPr id="13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F18AA" w:rsidRDefault="005F18AA">
      <w:pPr>
        <w:rPr>
          <w:sz w:val="24"/>
          <w:szCs w:val="24"/>
        </w:rPr>
      </w:pPr>
    </w:p>
    <w:p w:rsidR="005F18AA" w:rsidRDefault="005F18AA">
      <w:pPr>
        <w:rPr>
          <w:sz w:val="24"/>
          <w:szCs w:val="24"/>
        </w:rPr>
      </w:pPr>
    </w:p>
    <w:p w:rsidR="005F18AA" w:rsidRDefault="005F18AA">
      <w:pPr>
        <w:rPr>
          <w:sz w:val="24"/>
          <w:szCs w:val="24"/>
        </w:rPr>
      </w:pPr>
    </w:p>
    <w:p w:rsidR="005F18AA" w:rsidRDefault="005F18AA">
      <w:pPr>
        <w:rPr>
          <w:sz w:val="24"/>
          <w:szCs w:val="24"/>
        </w:rPr>
      </w:pP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● git log</w:t>
      </w:r>
    </w:p>
    <w:p w:rsidR="005F18AA" w:rsidRDefault="002768F0">
      <w:pPr>
        <w:rPr>
          <w:sz w:val="24"/>
          <w:szCs w:val="24"/>
        </w:rPr>
      </w:pPr>
      <w:r>
        <w:rPr>
          <w:sz w:val="24"/>
          <w:szCs w:val="24"/>
        </w:rPr>
        <w:t>This gives the contents of the changes you have made.</w:t>
      </w:r>
    </w:p>
    <w:p w:rsidR="005F18AA" w:rsidRDefault="002768F0"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6210303" cy="3223890"/>
            <wp:effectExtent l="0" t="0" r="0" b="0"/>
            <wp:docPr id="14" name="Picture 15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3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5F18AA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68F0" w:rsidRDefault="002768F0">
      <w:pPr>
        <w:spacing w:after="0" w:line="240" w:lineRule="auto"/>
      </w:pPr>
      <w:r>
        <w:separator/>
      </w:r>
    </w:p>
  </w:endnote>
  <w:endnote w:type="continuationSeparator" w:id="0">
    <w:p w:rsidR="002768F0" w:rsidRDefault="00276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68F0" w:rsidRDefault="002768F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2768F0" w:rsidRDefault="002768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5F18AA"/>
    <w:rsid w:val="002768F0"/>
    <w:rsid w:val="004859F6"/>
    <w:rsid w:val="005F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2DF5A0-E197-4789-83B1-AF9F3A4B8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en-GB" w:eastAsia="en-US" w:bidi="ar-SA"/>
      </w:rPr>
    </w:rPrDefault>
    <w:pPrDefault>
      <w:pPr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 Nyawara</dc:creator>
  <dc:description/>
  <cp:lastModifiedBy>nagen</cp:lastModifiedBy>
  <cp:revision>2</cp:revision>
  <dcterms:created xsi:type="dcterms:W3CDTF">2021-02-19T08:28:00Z</dcterms:created>
  <dcterms:modified xsi:type="dcterms:W3CDTF">2021-02-19T08:28:00Z</dcterms:modified>
</cp:coreProperties>
</file>